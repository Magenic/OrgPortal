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3BE" w:rsidRDefault="003C0972">
      <w:pPr>
        <w:pStyle w:val="AxureHeading2"/>
        <w:keepNext/>
      </w:pPr>
      <w:r>
        <w:br w:type="page"/>
      </w:r>
      <w:r>
        <w:lastRenderedPageBreak/>
        <w:t>User Home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75FC800E" wp14:editId="72C98761">
            <wp:extent cx="6858000" cy="4200525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3C0972">
      <w:pPr>
        <w:pStyle w:val="AxureHeading2"/>
        <w:keepNext/>
      </w:pPr>
      <w:r>
        <w:br w:type="page"/>
      </w:r>
      <w:r>
        <w:lastRenderedPageBreak/>
        <w:t>Menu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385B7C77" wp14:editId="28C2AE2F">
            <wp:extent cx="6858000" cy="4200525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3C0972">
      <w:pPr>
        <w:pStyle w:val="AxureHeading2"/>
        <w:keepNext/>
      </w:pPr>
      <w:r>
        <w:br w:type="page"/>
      </w:r>
      <w:r>
        <w:lastRenderedPageBreak/>
        <w:t>Home Scroll Vertical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4FA10974" wp14:editId="6FF492CF">
            <wp:extent cx="6858000" cy="4200525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3C0972">
      <w:pPr>
        <w:pStyle w:val="AxureHeading2"/>
        <w:keepNext/>
      </w:pPr>
      <w:r>
        <w:br w:type="page"/>
      </w:r>
      <w:r>
        <w:lastRenderedPageBreak/>
        <w:t>Home Scroll Right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14B11014" wp14:editId="67C292EC">
            <wp:extent cx="6848475" cy="4448175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3C0972">
      <w:pPr>
        <w:pStyle w:val="AxureHeading2"/>
        <w:keepNext/>
      </w:pPr>
      <w:r>
        <w:br w:type="page"/>
      </w:r>
      <w:r>
        <w:lastRenderedPageBreak/>
        <w:t>Your Apps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2E8B68C3" wp14:editId="353ED270">
            <wp:extent cx="6848475" cy="4448175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3C0972">
      <w:pPr>
        <w:pStyle w:val="AxureHeading2"/>
        <w:keepNext/>
      </w:pPr>
      <w:r>
        <w:br w:type="page"/>
      </w:r>
      <w:r>
        <w:lastRenderedPageBreak/>
        <w:t>Remove Apps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461BE51C" wp14:editId="37313585">
            <wp:extent cx="6848475" cy="4448175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3C0972">
      <w:pPr>
        <w:pStyle w:val="AxureHeading2"/>
        <w:keepNext/>
      </w:pPr>
      <w:r>
        <w:br w:type="page"/>
      </w:r>
      <w:r>
        <w:lastRenderedPageBreak/>
        <w:t>Category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75DEFAB1" wp14:editId="06444E2B">
            <wp:extent cx="6848475" cy="4448175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3C0972">
      <w:pPr>
        <w:pStyle w:val="AxureHeading2"/>
        <w:keepNext/>
      </w:pPr>
      <w:r>
        <w:br w:type="page"/>
      </w:r>
      <w:r>
        <w:lastRenderedPageBreak/>
        <w:t>App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05777076" wp14:editId="5222121E">
            <wp:extent cx="6848475" cy="4448175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3C0972">
      <w:pPr>
        <w:pStyle w:val="AxureHeading2"/>
        <w:keepNext/>
      </w:pPr>
      <w:r>
        <w:br w:type="page"/>
      </w:r>
      <w:r>
        <w:lastRenderedPageBreak/>
        <w:t>Installing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001DEC08" wp14:editId="16F4AE4C">
            <wp:extent cx="6848475" cy="4448175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3C0972">
      <w:pPr>
        <w:pStyle w:val="AxureHeading2"/>
        <w:keepNext/>
      </w:pPr>
      <w:r>
        <w:br w:type="page"/>
      </w:r>
      <w:r>
        <w:lastRenderedPageBreak/>
        <w:t>Installed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43CF66B6" wp14:editId="06A438CE">
            <wp:extent cx="6848475" cy="4448175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3C0972">
      <w:pPr>
        <w:pStyle w:val="AxureHeading2"/>
        <w:keepNext/>
      </w:pPr>
      <w:r>
        <w:br w:type="page"/>
      </w:r>
      <w:r>
        <w:lastRenderedPageBreak/>
        <w:t>New Version</w:t>
      </w:r>
    </w:p>
    <w:p w:rsidR="007B13BE" w:rsidRDefault="003C0972">
      <w:pPr>
        <w:pStyle w:val="AxureImageParagraph"/>
      </w:pPr>
      <w:r>
        <w:rPr>
          <w:noProof/>
        </w:rPr>
        <w:drawing>
          <wp:inline distT="0" distB="0" distL="0" distR="0" wp14:anchorId="6523F6F9" wp14:editId="2FC69AE1">
            <wp:extent cx="6848475" cy="4448175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E" w:rsidRDefault="007B13BE">
      <w:bookmarkStart w:id="0" w:name="_GoBack"/>
      <w:bookmarkEnd w:id="0"/>
    </w:p>
    <w:sectPr w:rsidR="007B13BE" w:rsidSect="00F5404C">
      <w:headerReference w:type="default" r:id="rId21"/>
      <w:footerReference w:type="default" r:id="rId22"/>
      <w:type w:val="continuous"/>
      <w:pgSz w:w="12240" w:h="15840"/>
      <w:pgMar w:top="720" w:right="720" w:bottom="720" w:left="720" w:header="720" w:footer="43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0972" w:rsidRDefault="003C0972" w:rsidP="00093BE1">
      <w:pPr>
        <w:spacing w:before="0" w:after="0"/>
      </w:pPr>
      <w:r>
        <w:separator/>
      </w:r>
    </w:p>
  </w:endnote>
  <w:endnote w:type="continuationSeparator" w:id="0">
    <w:p w:rsidR="003C0972" w:rsidRDefault="003C0972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F5404C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11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0972" w:rsidRDefault="003C0972" w:rsidP="00093BE1">
      <w:pPr>
        <w:spacing w:before="0" w:after="0"/>
      </w:pPr>
      <w:r>
        <w:separator/>
      </w:r>
    </w:p>
  </w:footnote>
  <w:footnote w:type="continuationSeparator" w:id="0">
    <w:p w:rsidR="003C0972" w:rsidRDefault="003C0972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114258559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F5404C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OrgPortal WinRT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421C6498"/>
    <w:multiLevelType w:val="multilevel"/>
    <w:tmpl w:val="D53C1B1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6A1B6366"/>
    <w:multiLevelType w:val="multilevel"/>
    <w:tmpl w:val="37BC91D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2"/>
  </w:num>
  <w:num w:numId="5">
    <w:abstractNumId w:val="2"/>
  </w:num>
  <w:num w:numId="6">
    <w:abstractNumId w:val="5"/>
  </w:num>
  <w:num w:numId="7">
    <w:abstractNumId w:val="9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C0972"/>
    <w:rsid w:val="003E5A01"/>
    <w:rsid w:val="003E6F8C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F3FB3"/>
    <w:rsid w:val="005164E1"/>
    <w:rsid w:val="00526A97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3BE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5404C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6B709E"/>
    <w:rsid w:val="007432EA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6C172F-0155-431E-8DE2-6112E2E65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3</TotalTime>
  <Pages>12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OrgPortal WinRT</dc:title>
  <dc:subject>Wireframes r3</dc:subject>
  <dc:creator>Jerry Falconer</dc:creator>
  <cp:lastModifiedBy>Jerry Falconer</cp:lastModifiedBy>
  <cp:revision>3</cp:revision>
  <cp:lastPrinted>2010-09-03T00:33:00Z</cp:lastPrinted>
  <dcterms:created xsi:type="dcterms:W3CDTF">2010-09-03T21:47:00Z</dcterms:created>
  <dcterms:modified xsi:type="dcterms:W3CDTF">2014-02-24T15:11:00Z</dcterms:modified>
</cp:coreProperties>
</file>